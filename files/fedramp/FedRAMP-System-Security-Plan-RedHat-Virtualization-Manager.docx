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Red Hat Virtualization Host: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No information found for the combination of standard NIST-800-53 and control AC-2 (1)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No information found for the combination of standard NIST-800-53 and control AC-2 (1)</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(2)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found for the combination of standard NIST-800-53 and control AC-2 (2)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found for the combination of standard NIST-800-53 and control AC-2 (2)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No information found for the combination of standard NIST-800-53 and control AC-2 (2)</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(3)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found for the combination of standard NIST-800-53 and control AC-2 (3)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No information found for the combination of standard NIST-800-53 and control AC-2 (3)</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(4)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found for the combination of standard NIST-800-53 and control AC-2 (4)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(5)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found for the combination of standard NIST-800-53 and control AC-2 (5)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(10)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No information found for the combination of standard NIST-800-53 and control AC-2 (10)</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Red Hat Virtualization Host</w:t>
            </w:r>
          </w:p>
          <w:p>
            <w:r>
              <w:t>'Documentation/guidance for satisfying this control is planned.'</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AC-4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found for the combination of standard NIST-800-53 and control AC-4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No information found for the combination of standard NIST-800-53 and control AC-4</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No information found for the combination of standard NIST-800-53 and control AC-4 (21)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found for the combination of standard NIST-800-53 and control AC-4 (21)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found for the combination of standard NIST-800-53 and control AC-4 (21)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No information found for the combination of standard NIST-800-53 and control AC-4 (21)</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(2)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found for the combination of standard NIST-800-53 and control AC-6 (2)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No information found for the combination of standard NIST-800-53 and control AC-6 (2)</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(9)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No information found for the combination of standard NIST-800-53 and control AC-6 (9)</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(10)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No information found for the combination of standard NIST-800-53 and control AC-6 (10)</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Red Hat Virtualization Host</w:t>
            </w:r>
          </w:p>
          <w:p>
            <w:r>
              <w:t>'Documentation/guidance on satisfying this control is planned.'</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Red Hat Virtualization Host</w:t>
            </w:r>
          </w:p>
          <w:p>
            <w:r>
              <w:t>'The banner text, as identified in AC-8(a), and banner acknowledgement, as defined in AC-8(b), will be the same regardless of what network(s) the system component console is accessed from. This control is not applicable.'</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AC-10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found for the combination of standard NIST-800-53 and control AC-10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No information found for the combination of standard NIST-800-53 and control AC-10</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AC-11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found for the combination of standard NIST-800-53 and control AC-11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AC-11</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AC-11</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AC-11 (1)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No information found for the combination of standard NIST-800-53 and control AC-11 (1)</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AC-12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found for the combination of standard NIST-800-53 and control AC-12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found for the combination of standard NIST-800-53 and control AC-11</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(1)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No information found for the combination of standard NIST-800-53 and control AC-17 (1)</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(2)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No information found for the combination of standard NIST-800-53 and control AC-17 (2)</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(3)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found for the combination of standard NIST-800-53 and control AC-17 (3)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No information found for the combination of standard NIST-800-53 and control AC-17 (3)</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AC-17 (9)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found for the combination of standard NIST-800-53 and control AC-17 (9)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No information found for the combination of standard NIST-800-53 and control AC-17 (9)</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AC-18 (1)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found for the combination of standard NIST-800-53 and control AC-18 (1)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No information found for the combination of standard NIST-800-53 and control AC-18 (1)</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Red Hat Virtualization Host</w:t>
            </w:r>
          </w:p>
          <w:p>
            <w:r>
              <w:t>'This control reflects organizational procedure/policy and is not applicable to component-level configuration.'</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Red Hat Virtualization Host</w:t>
            </w:r>
          </w:p>
          <w:p>
            <w:r>
              <w:t>'Documentation/guidance on satisfying this control is planned.'</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Red Hat Virtualization Host</w:t>
            </w:r>
          </w:p>
          <w:p>
            <w:r>
              <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Red Hat Virtualization Host: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AU-7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AU-7</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AU-7</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AU-7 (1)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found for the combination of standard NIST-800-53 and control AU-7 (1)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No information found for the combination of standard NIST-800-53 and control AU-7 (1)</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AU-8 (1)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found for the combination of standard NIST-800-53 and control AU-8 (1)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found for the combination of standard NIST-800-53 and control AU-8 (1)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found for the combination of standard NIST-800-53 and control AU-8 (1)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AU-8 (1)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Red Hat Virtualization Host</w:t>
            </w:r>
          </w:p>
          <w:p>
            <w:r>
              <w:t>'Documentation/guidance on satisfying this control is planned.'</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AU-9 (2)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found for the combination of standard NIST-800-53 and control AU-9 (2)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No information found for the combination of standard NIST-800-53 and control AU-9 (2)</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Red Hat Virtualization Host</w:t>
            </w:r>
          </w:p>
          <w:p>
            <w:r>
              <w:t>'Documentation/guidance on satisfying this control is planned.'</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'Customers are required to provide record generation capability for the events defined in AU-2a at all information system components where audit capability is available. A successful control response will discuss the coniguration of all system components to capture the events that were defined in AU-2.</w:t>
            </w:r>
          </w:p>
          <w:p>
            <w:r>
              <w:t>Documentation/guidance on satisfying this control is planned.'</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Documentation/guidance on satisfying this control is planned.'</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'Customers are required to generate audit records for the events defined in AU-2d with the content defined in AU-3. A successful control response will discuss how audit records are generated, and how they meet the requirements defined in AU-2 and AU-3.</w:t>
            </w:r>
          </w:p>
          <w:p>
            <w:r>
              <w:t>Documentation/guidance on satisfying this control is planned.'</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Red Hat Virtualization Host: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Red Hat Virtualization Host</w:t>
            </w:r>
          </w:p>
          <w:p>
            <w:r>
              <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Red Hat Virtualization Host: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Red Hat Virtualization Host</w:t>
            </w:r>
          </w:p>
          <w:p>
            <w:r>
              <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CM-2 (1)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found for the combination of standard NIST-800-53 and control CM-2 (1)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found for the combination of standard NIST-800-53 and control CM-2 (1)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(1)</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(1)</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CM-2 (1)</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(3)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found for the combination of standard NIST-800-53 and control CM-2 (3)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No information found for the combination of standard NIST-800-53 and control CM-2 (3)</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(7)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found for the combination of standard NIST-800-53 and control CM-2 (7)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found for the combination of standard NIST-800-53 and control CM-2 (7)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found for the combination of standard NIST-800-53 and control CM-2 (7)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(7)</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(7)</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CM-3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found for the combination of standard NIST-800-53 and control CM-3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found for the combination of standard NIST-800-53 and control CM-3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found for the combination of standard NIST-800-53 and control CM-3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found for the combination of standard NIST-800-53 and control CM-3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found for the combination of standard NIST-800-53 and control CM-3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CM-3</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CM-3</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CM-3</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CM-3</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CM-3</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found for the combination of standard NIST-800-53 and control CM-3</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found for the combination of standard NIST-800-53 and control CM-3</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Red Hat Virtualization Host</w:t>
            </w:r>
          </w:p>
          <w:p>
            <w:r>
              <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(1)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No information found for the combination of standard NIST-800-53 and control CM-5 (1)</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(3)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found for the combination of standard NIST-800-53 and control CM-5 (3)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No information found for the combination of standard NIST-800-53 and control CM-5 (3)</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'This is an organizational control outside the scope of configuring this system component. Use of the NIST National Checklist for this system component is suggested as a supported, US Government recognized, vendor supported, baseline.'</w:t>
            </w:r>
          </w:p>
          <w:p>
            <w:r>
              <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'The customer will be responsible for implementing configuration settings as defined in CM-6(a). A successful control response will describe how mandatory configuration settings are implemented. This can include the process or documentation followed.</w:t>
            </w:r>
          </w:p>
          <w:p>
            <w:r>
              <w:t>Documentation/guidance on satisfying this control is planned.'</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'This is an organizational control outside the scope of configuring this system component.'</w:t>
            </w:r>
          </w:p>
          <w:p>
            <w:r>
              <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Virtualization Host</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(1)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found for the combination of standard NIST-800-53 and control CM-7 (1)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found for the combination of standard NIST-800-53 and control CM-7 (1)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(1)</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(1)</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(2)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found for the combination of standard NIST-800-53 and control CM-7 (2)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No information found for the combination of standard NIST-800-53 and control CM-7 (2)</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(5)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found for the combination of standard NIST-800-53 and control CM-7 (5)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found for the combination of standard NIST-800-53 and control CM-7 (5)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(5)</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(5)</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CM-7 (5)</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(1)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No information found for the combination of standard NIST-800-53 and control CM-8 (1)</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CM-8 (3)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found for the combination of standard NIST-800-53 and control CM-8 (3)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found for the combination of standard NIST-800-53 and control CM-8 (3)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CM-8 (3)</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CM-8 (3)</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Red Hat Virtualization Host</w:t>
            </w:r>
          </w:p>
          <w:p>
            <w:r>
              <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Red Hat Virtualization Host</w:t>
            </w:r>
          </w:p>
          <w:p>
            <w:r>
              <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Documentation/guidance on satisfying this control is planned.'</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Documentation/guidance on satisfying this control is planned.'</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Documentation/guidance on satisfying this control is planned.'</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Red Hat Virtualization Host</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Documentation/guidance on satisfying this control is planned.'</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CP-9 (1)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found for the combination of standard NIST-800-53 and control CP-9 (1)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No information found for the combination of standard NIST-800-53 and control CP-9 (1)</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CP-9 (3)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found for the combination of standard NIST-800-53 and control CP-9 (3)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No information found for the combination of standard NIST-800-53 and control CP-9 (3)</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Red Hat Virtualization Host</w:t>
            </w:r>
          </w:p>
          <w:p>
            <w:r>
              <w:t>'The customer will be responsible for documenting how to reconstitute their environment. A successful control response will detail processes used to fully recover/restore the system component.'</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CP-10 (2)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No information found for the combination of standard NIST-800-53 and control CP-10 (2)</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Red Hat Virtualization Host</w:t>
            </w:r>
          </w:p>
          <w:p>
            <w:r>
              <w:t>'Documentation/guidance on satisfying this control is planned.'</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Red Hat Virtualization Host</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on satisfying this control is planned.'</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(2)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No information found for the combination of standard NIST-800-53 and control IA-2 (2)</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(3)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No information found for the combination of standard NIST-800-53 and control IA-2 (3)</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IA-2 (5)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No information found for the combination of standard NIST-800-53 and control IA-2 (5)</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No information found for the combination of standard NIST-800-53 and control IA-2 (8)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No information found for the combination of standard NIST-800-53 and control IA-2 (8)</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No information found for the combination of standard NIST-800-53 and control IA-2 (11)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found for the combination of standard NIST-800-53 and control IA-2 (11)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No information found for the combination of standard NIST-800-53 and control IA-2 (11)</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Red Hat Virtualization Host</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Documentation/guidance on satisfying this control is planned.'</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IA-3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found for the combination of standard NIST-800-53 and control IA-3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found for the combination of standard NIST-800-53 and control IA-3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No information found for the combination of standard NIST-800-53 and control IA-3</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Red Hat Virtualization Host</w:t>
            </w:r>
          </w:p>
          <w:p>
            <w:r>
              <w:t>'Documentation/guidance on satisfying this control is planned.'</w:t>
            </w:r>
          </w:p>
          <w:p>
            <w:r>
              <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'Documentation/guidance on satisfying this control is planned.'</w:t>
            </w:r>
          </w:p>
          <w:p>
            <w:r>
              <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Virtualization Host</w:t>
            </w:r>
          </w:p>
          <w:p>
            <w:r>
              <w:t>'Documentation/guidance on satisfying this control is planned.'</w:t>
            </w:r>
          </w:p>
          <w:p>
            <w:r>
              <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Virtualization Host</w:t>
            </w:r>
          </w:p>
          <w:p>
            <w:r>
              <w:t>'Documentation/guidance on satisfying this control is planned.'</w:t>
            </w:r>
          </w:p>
          <w:p>
            <w:r>
              <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IA-4 (4)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found for the combination of standard NIST-800-53 and control IA-4 (4)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No information found for the combination of standard NIST-800-53 and control IA-4 (4)</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'This is an organizational control outside the scope of configuring Red Hat Identity Management.'</w:t>
            </w:r>
          </w:p>
          <w:p>
            <w:r>
              <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'Documentation/guidance on satisfying this control is planned.'</w:t>
            </w:r>
          </w:p>
          <w:p>
            <w:r>
              <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Virtualization Host</w:t>
            </w:r>
          </w:p>
          <w:p>
            <w:r>
              <w:t>'Documentation/guidance on satisfying this control is planned.'</w:t>
            </w:r>
          </w:p>
          <w:p>
            <w:r>
              <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Red Hat Virtualization Host</w:t>
            </w:r>
          </w:p>
          <w:p>
            <w:r>
              <w:t>'Documentation/guidance on satisfying this control is planned.'</w:t>
            </w:r>
          </w:p>
          <w:p>
            <w:r>
              <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Red Hat Virtualization Host</w:t>
            </w:r>
          </w:p>
          <w:p>
            <w:r>
              <w:t>'Documentation/guidance on satisfying this control is planned.'</w:t>
            </w:r>
          </w:p>
          <w:p>
            <w:r>
              <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Red Hat Virtualization Host</w:t>
            </w:r>
          </w:p>
          <w:p>
            <w:r>
              <w:t>'Documentation/guidance on satisfying this control is planned.'</w:t>
            </w:r>
          </w:p>
          <w:p>
            <w:r>
              <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Red Hat Virtualization Host</w:t>
            </w:r>
          </w:p>
          <w:p>
            <w:r>
              <w:t>'Documentation/guidance on satisfying this control is planned.'</w:t>
            </w:r>
          </w:p>
          <w:p>
            <w:r>
              <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Red Hat Virtualization Host</w:t>
            </w:r>
          </w:p>
          <w:p>
            <w:r>
              <w:t>'Documentation/guidance on satisfying this control is planned.'</w:t>
            </w:r>
          </w:p>
          <w:p>
            <w:r>
              <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Red Hat Virtualization Host</w:t>
            </w:r>
          </w:p>
          <w:p>
            <w:r>
              <w:t>'This is an organizational control outside the scope of configuring this system component.'</w:t>
            </w:r>
          </w:p>
          <w:p>
            <w:r>
              <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Red Hat Virtualization Host: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'Documentation/guidance on satisfying this control is planned.'</w:t>
            </w:r>
          </w:p>
          <w:p>
            <w:r>
              <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'Documentation/guidance on satisfying this control is planned.'</w:t>
            </w:r>
          </w:p>
          <w:p>
            <w:r>
              <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Virtualization Host</w:t>
            </w:r>
          </w:p>
          <w:p>
            <w:r>
              <w:t>'Documentation/guidance on satisfying this control is planned.'</w:t>
            </w:r>
          </w:p>
          <w:p>
            <w:r>
              <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Virtualization Host</w:t>
            </w:r>
          </w:p>
          <w:p>
            <w:r>
              <w:t>'Documentation/guidance on satisfying this control is planned.'</w:t>
            </w:r>
          </w:p>
          <w:p>
            <w:r>
              <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Virtualization Host</w:t>
            </w:r>
          </w:p>
          <w:p>
            <w:r>
              <w:t>'Documentation/guidance on satisfying this control is planned.'</w:t>
            </w:r>
          </w:p>
          <w:p>
            <w:r>
              <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Red Hat Virtualization Host</w:t>
            </w:r>
          </w:p>
          <w:p>
            <w:r>
              <w:t>'Documentation/guidance on satisfying this control is planned.'</w:t>
            </w:r>
          </w:p>
          <w:p>
            <w:r>
              <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(2)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IA-5 (2)</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IA-5 (2)</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IA-5 (2)</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IA-5 (2)</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(3)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found for the combination of standard NIST-800-53 and control IA-5 (3)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found for the combination of standard NIST-800-53 and control IA-5 (3)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found for the combination of standard NIST-800-53 and control IA-5 (3)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found for the combination of standard NIST-800-53 and control IA-5 (3)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No information found for the combination of standard NIST-800-53 and control IA-5 (3)</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(4)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found for the combination of standard NIST-800-53 and control IA-5 (4)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No information found for the combination of standard NIST-800-53 and control IA-5 (4)</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(6)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No information found for the combination of standard NIST-800-53 and control IA-5 (6)</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(7)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No information found for the combination of standard NIST-800-53 and control IA-5 (7)</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Red Hat Virtualization Host</w:t>
            </w:r>
          </w:p>
          <w:p>
            <w:r>
              <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Red Hat Virtualization Host</w:t>
            </w:r>
          </w:p>
          <w:p>
            <w:r>
              <w:t>'The system component natively obscures such information and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Red Hat Virtualization Host</w:t>
            </w:r>
          </w:p>
          <w:p>
            <w:r>
              <w:t>'Documentation/guidance on satisfying this control is planned.'</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Red Hat Virtualization Host</w:t>
            </w:r>
          </w:p>
          <w:p>
            <w:r>
              <w:t>'The customer will be responsible for identifying and authenticating non-organizational users accessing the customer application. A successful control response will need to address how non-organizational users are defined and the process by which identification and authentication takes place, including any differences from identification and authentication for organizational users.</w:t>
            </w:r>
          </w:p>
          <w:p>
            <w:r>
              <w:t>Documentation/guidance on satisfying this control is planned.'</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Red Hat Virtualization Host</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Documentation/guidance on satisfying this control is planned.'</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Red Hat Virtualization Host</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on satisfying this control is planned.'</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Red Hat Virtualization Host</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on satisfying this control is planned.'</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Red Hat Virtualization Host</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Documentation/guidance on satisfying this control is planned.'</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Red Hat Virtualization Host</w:t>
            </w:r>
          </w:p>
          <w:p>
            <w:r>
              <w:t>'This control reflects organizational procedure/policy and is not applicable to component-level configuration.'</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Red Hat Virtualization Host: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Red Hat Virtualization Host</w:t>
            </w:r>
          </w:p>
          <w:p>
            <w:r>
              <w:t>'This control reflects organizational procedure/policy and is not applicable to component-level configuration.'</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Red Hat Virtualization Host</w:t>
            </w:r>
          </w:p>
          <w:p>
            <w:r>
              <w:t>'This control reflects organizational procedure/policy and is not applicable to component-level configuration.'</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Red Hat Virtualization Host</w:t>
            </w:r>
          </w:p>
          <w:p>
            <w:r>
              <w:t>'This control reflects organizational procedure/policy and is not applicable to component-level configuration.'</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Red Hat Virtualization Host</w:t>
            </w:r>
          </w:p>
          <w:p>
            <w:r>
              <w:t>'This control reflects organizational procedure/policy and is not applicable to component-level configuration.'</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Red Hat Virtualization Host</w:t>
            </w:r>
          </w:p>
          <w:p>
            <w:r>
              <w:t>'This control reflects organizational procedure/policy and is not applicable to component-level configuration.'</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Red Hat Virtualization Host: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Red Hat Virtualization Host: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Red Hat Virtualization Host: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Red Hat Virtualization Host: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Red Hat Virtualization Host: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Red Hat Virtualization Host</w:t>
            </w:r>
          </w:p>
          <w:p>
            <w:r>
              <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Red Hat Virtualization Host: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Red Hat Virtualization Host</w:t>
            </w:r>
          </w:p>
          <w:p>
            <w:r>
              <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Red Hat Virtualization Host</w:t>
            </w:r>
          </w:p>
          <w:p>
            <w:r>
              <w:t/>
            </w:r>
          </w:p>
          <w:p>
            <w:r>
              <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Red Hat Virtualization Host</w:t>
            </w:r>
          </w:p>
          <w:p>
            <w:r>
              <w:t/>
            </w:r>
          </w:p>
          <w:p>
            <w:r>
              <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Red Hat Virtualization Host</w:t>
            </w:r>
          </w:p>
          <w:p>
            <w:r>
              <w:t/>
            </w:r>
          </w:p>
          <w:p>
            <w:r>
              <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Red Hat Virtualization Host</w:t>
            </w:r>
          </w:p>
          <w:p>
            <w:r>
              <w:t/>
            </w:r>
          </w:p>
          <w:p>
            <w:r>
              <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Red Hat Virtualization Host</w:t>
            </w:r>
          </w:p>
          <w:p>
            <w:r>
              <w:t/>
            </w:r>
          </w:p>
          <w:p>
            <w:r>
              <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Red Hat Virtualization Host</w:t>
            </w:r>
          </w:p>
          <w:p>
            <w:r>
              <w:t/>
            </w:r>
          </w:p>
          <w:p>
            <w:r>
              <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Red Hat Virtualization Host</w:t>
            </w:r>
          </w:p>
          <w:p>
            <w:r>
              <w:t/>
            </w:r>
          </w:p>
          <w:p>
            <w:r>
              <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Red Hat Virtualization Host</w:t>
            </w:r>
          </w:p>
          <w:p>
            <w:r>
              <w:t/>
            </w:r>
          </w:p>
          <w:p>
            <w:r>
              <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Red Hat Virtualization Host</w:t>
            </w:r>
          </w:p>
          <w:p>
            <w:r>
              <w:t/>
            </w:r>
          </w:p>
          <w:p>
            <w:r>
              <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Red Hat Virtualization Host: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Red Hat Virtualization Host</w:t>
            </w:r>
          </w:p>
          <w:p>
            <w:r>
              <w:t/>
            </w:r>
          </w:p>
          <w:p>
            <w:r>
              <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Red Hat Virtualization Host</w:t>
            </w:r>
          </w:p>
          <w:p>
            <w:r>
              <w:t/>
            </w:r>
          </w:p>
          <w:p>
            <w:r>
              <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Red Hat Virtualization Host</w:t>
            </w:r>
          </w:p>
          <w:p>
            <w:r>
              <w:t/>
            </w:r>
          </w:p>
          <w:p>
            <w:r>
              <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Red Hat Virtualization Host: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Red Hat Virtualization Host: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Red Hat Virtualization Host</w:t>
            </w:r>
          </w:p>
          <w:p>
            <w:r>
              <w:t>'This control reflects organizational procedure/policy and is not applicable to component-level configuration.'</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Red Hat Virtualization Host</w:t>
            </w:r>
          </w:p>
          <w:p>
            <w:r>
              <w:t>'A control response to SA-4 (1) is planned.'</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Red Hat Virtualization Host</w:t>
            </w:r>
          </w:p>
          <w:p>
            <w:r>
              <w:t>'A control response to SA-4 (2) is planned.'</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Red Hat Virtualization Host</w:t>
            </w:r>
          </w:p>
          <w:p>
            <w:r>
              <w:t>'A control response to SA-4 (8) is planned.'</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Red Hat Virtualization Host</w:t>
            </w:r>
          </w:p>
          <w:p>
            <w:r>
              <w:t>'A control response to SA-4 (9) is planned.'</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Red Hat Virtualization Host</w:t>
            </w:r>
          </w:p>
          <w:p>
            <w:r>
              <w:t>'This control reflects organizational procedure/policy and is not applicable to component-level configuration.'</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Red Hat Virtualization Host</w:t>
            </w:r>
          </w:p>
          <w:p>
            <w:r>
              <w:t>'This control reflects organizational procedure/policy and is not applicable to component-level configuration.'</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Red Hat Virtualization Host</w:t>
            </w:r>
          </w:p>
          <w:p>
            <w:r>
              <w:t>'This control reflects organizational procedure/policy and is not applicable to component-level configuration.'</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Red Hat Virtualization Host</w:t>
            </w:r>
          </w:p>
          <w:p>
            <w:r>
              <w:t>'This control reflects organizational procedure/policy and is not applicable to component-level configuration.'</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Red Hat Virtualization Host</w:t>
            </w:r>
          </w:p>
          <w:p>
            <w:r>
              <w:t>'This control reflects organizational procedure/policy and is not applicable to component-level configuration.'</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'A control response to SA-10 (a) is planned.'</w:t>
            </w:r>
          </w:p>
          <w:p>
            <w:r>
              <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'A control response to SA-10 (b) is planned.'</w:t>
            </w:r>
          </w:p>
          <w:p>
            <w:r>
              <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Red Hat Virtualization Host</w:t>
            </w:r>
          </w:p>
          <w:p>
            <w:r>
              <w:t>'A control response to SA-10 (c) is planned.'</w:t>
            </w:r>
          </w:p>
          <w:p>
            <w:r>
              <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Red Hat Virtualization Host</w:t>
            </w:r>
          </w:p>
          <w:p>
            <w:r>
              <w:t>'A control response to SA-10 (d) is planned.'</w:t>
            </w:r>
          </w:p>
          <w:p>
            <w:r>
              <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Red Hat Virtualization Host</w:t>
            </w:r>
          </w:p>
          <w:p>
            <w:r>
              <w:t>'A control response to SA-10 (e) is planned.'</w:t>
            </w:r>
          </w:p>
          <w:p>
            <w:r>
              <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Red Hat Virtualization Host</w:t>
            </w:r>
          </w:p>
          <w:p>
            <w:r>
              <w:t>'A control response to SA-10 (1) is planned.'</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available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available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Red Hat Virtualization Host</w:t>
            </w:r>
          </w:p>
          <w:p>
            <w:r>
              <w:t>'A control response to SA-11 is planned.'</w:t>
            </w:r>
          </w:p>
          <w:p>
            <w:r>
              <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Red Hat Virtualization Host</w:t>
            </w:r>
          </w:p>
          <w:p>
            <w:r>
              <w:t>'A control response to SA-11 is planned.'</w:t>
            </w:r>
          </w:p>
          <w:p>
            <w:r>
              <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Red Hat Virtualization Host</w:t>
            </w:r>
          </w:p>
          <w:p>
            <w:r>
              <w:t>'A control response to SA-11 is planned.'</w:t>
            </w:r>
          </w:p>
          <w:p>
            <w:r>
              <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Red Hat Virtualization Host</w:t>
            </w:r>
          </w:p>
          <w:p>
            <w:r>
              <w:t>'A control response to SA-11 is planned.'</w:t>
            </w:r>
          </w:p>
          <w:p>
            <w:r>
              <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Red Hat Virtualization Host</w:t>
            </w:r>
          </w:p>
          <w:p>
            <w:r>
              <w:t>'A control response to SA-11 is planned.'</w:t>
            </w:r>
          </w:p>
          <w:p>
            <w:r>
              <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Red Hat Virtualization Host</w:t>
            </w:r>
          </w:p>
          <w:p>
            <w:r>
              <w:t>'A control response to SA-11 (1) is planned.'</w:t>
            </w:r>
          </w:p>
          <w:p>
            <w:r>
              <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Red Hat Virtualization Host</w:t>
            </w:r>
          </w:p>
          <w:p>
            <w:r>
              <w:t>'A control response to SA-11 (2) is planned.'</w:t>
            </w:r>
          </w:p>
          <w:p>
            <w:r>
              <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Red Hat Virtualization Host</w:t>
            </w:r>
          </w:p>
          <w:p>
            <w:r>
              <w:t>'A control response to SA-11 (8) is planned.'</w:t>
            </w:r>
          </w:p>
          <w:p>
            <w:r>
              <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Red Hat Virtualization Host</w:t>
            </w:r>
          </w:p>
          <w:p>
            <w:r>
              <w:t>'A control response to SC-2 is planned.'</w:t>
            </w:r>
          </w:p>
          <w:p>
            <w:r>
              <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Red Hat Virtualization Host</w:t>
            </w:r>
          </w:p>
          <w:p>
            <w:r>
              <w:t>'A control response to SC-4 is planned.'</w:t>
            </w:r>
          </w:p>
          <w:p>
            <w:r>
              <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Red Hat Virtualization Host</w:t>
            </w:r>
          </w:p>
          <w:p>
            <w:r>
              <w:t>'A control response to SC-5 is planned.'</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available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available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available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Red Hat Virtualization Host</w:t>
            </w:r>
          </w:p>
          <w:p>
            <w:r>
              <w:t>'A control response to SC-6 is planned.'</w:t>
            </w:r>
          </w:p>
          <w:p>
            <w:r>
              <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Red Hat Virtualization Host</w:t>
            </w:r>
          </w:p>
          <w:p>
            <w:r>
              <w:t>'A control response to SC-7 (3) is planned.'</w:t>
            </w:r>
          </w:p>
          <w:p>
            <w:r>
              <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available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Red Hat Virtualization Host</w:t>
            </w:r>
          </w:p>
          <w:p>
            <w:r>
              <w:t>'A control response to SC-7 (5) is planned.'</w:t>
            </w:r>
          </w:p>
          <w:p>
            <w:r>
              <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Red Hat Virtualization Host</w:t>
            </w:r>
          </w:p>
          <w:p>
            <w:r>
              <w:t>'A control response to SC-7 (7) is planned.'</w:t>
            </w:r>
          </w:p>
          <w:p>
            <w:r>
              <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available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available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Red Hat Virtualization Host</w:t>
            </w:r>
          </w:p>
          <w:p>
            <w:r>
              <w:t>'This control reflects organizational procedure/policy and is not applicable to component-level configuration.'</w:t>
            </w:r>
          </w:p>
          <w:p>
            <w:r>
              <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available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available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Red Hat Virtualization Host</w:t>
            </w:r>
          </w:p>
          <w:p>
            <w:r>
              <w:t>'A control response to SC-7 (12) is planned.'</w:t>
            </w:r>
          </w:p>
          <w:p>
            <w:r>
              <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available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Red Hat Virtualization Host</w:t>
            </w:r>
          </w:p>
          <w:p>
            <w:r>
              <w:t>'A control response to SC-7 (13) is planned.'</w:t>
            </w:r>
          </w:p>
          <w:p>
            <w:r>
              <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Red Hat Virtualization Host</w:t>
            </w:r>
          </w:p>
          <w:p>
            <w:r>
              <w:t>'This control reflects organizational procedure/policy and is not applicable to component-level configuration.'</w:t>
            </w:r>
          </w:p>
          <w:p>
            <w:r>
              <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available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Red Hat Virtualization Host</w:t>
            </w:r>
          </w:p>
          <w:p>
            <w:r>
              <w:t>'A control response to SC-8 is planned.'</w:t>
            </w:r>
          </w:p>
          <w:p>
            <w:r>
              <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available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available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Red Hat Virtualization Host</w:t>
            </w:r>
          </w:p>
          <w:p>
            <w:r>
              <w:t>'A control response to SC-8 (1) is planned.'</w:t>
            </w:r>
          </w:p>
          <w:p>
            <w:r>
              <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available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Red Hat Virtualization Host</w:t>
            </w:r>
          </w:p>
          <w:p>
            <w:r>
              <w:t>'A control response to SC-10 is planned.'</w:t>
            </w:r>
          </w:p>
          <w:p>
            <w:r>
              <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found for the combination of standard NIST-800-53 and control SC-12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No information found for the combination of standard NIST-800-53 and control SC-12</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SC-13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found for the combination of standard NIST-800-53 and control SC-13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No information found for the combination of standard NIST-800-53 and control SC-13</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SC-15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found for the combination of standard NIST-800-53 and control SC-15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SC-15</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SC-15</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SC-15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SC-18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SC-18</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SC-18</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SC-18</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SC-19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SC-19</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SC-19</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SC-20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SC-20</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found for the combination of standard NIST-800-53 and control SC-20</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SC-21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No information found for the combination of standard NIST-800-53 and control SC-21</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SC-22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No information found for the combination of standard NIST-800-53 and control SC-22</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SC-23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No information found for the combination of standard NIST-800-53 and control SC-23</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SC-28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found for the combination of standard NIST-800-53 and control SC-28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found for the combination of standard NIST-800-53 and control SC-28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No information found for the combination of standard NIST-800-53 and control SC-28</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SC-28 (1)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found for the combination of standard NIST-800-53 and control SC-28 (1)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found for the combination of standard NIST-800-53 and control SC-28 (1)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No information found for the combination of standard NIST-800-53 and control SC-28 (1)</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SC-39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No information found for the combination of standard NIST-800-53 and control SC-39</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available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Red Hat Virtualization Host</w:t>
            </w:r>
          </w:p>
          <w:p>
            <w:r>
              <w:t>'This control reflects organizational procedure/policy and is not applicable to component-level configuration.'</w:t>
            </w:r>
          </w:p>
          <w:p>
            <w:r>
              <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available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Red Hat Virtualization Host</w:t>
            </w:r>
          </w:p>
          <w:p>
            <w:r>
              <w:t>'This control reflects organizational procedure/policy and is not applicable to component-level configuration.'</w:t>
            </w:r>
          </w:p>
          <w:p>
            <w:r>
              <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Red Hat Virtualization Host</w:t>
            </w:r>
          </w:p>
          <w:p>
            <w:r>
              <w:t>'A control response to SC-3 (2) is planned.'</w:t>
            </w:r>
          </w:p>
          <w:p>
            <w:r>
              <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Red Hat Virtualization Host</w:t>
            </w:r>
          </w:p>
          <w:p>
            <w:r>
              <w:t>'This control reflects organizational procedure/policy and is not applicable to component-level configuration.'</w:t>
            </w:r>
          </w:p>
          <w:p>
            <w:r>
              <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available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Red Hat Virtualization Host</w:t>
            </w:r>
          </w:p>
          <w:p>
            <w:r>
              <w:t>'This control reflects organizational procedure/policy and is not applicable to component-level configuration.'</w:t>
            </w:r>
          </w:p>
          <w:p>
            <w:r>
              <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available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available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Red Hat Virtualization Host</w:t>
            </w:r>
          </w:p>
          <w:p>
            <w:r>
              <w:t>'A control response to SI-4 (5) is planned.'</w:t>
            </w:r>
          </w:p>
          <w:p>
            <w:r>
              <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available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available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available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available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available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available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available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available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Red Hat Virtualization Host</w:t>
            </w:r>
          </w:p>
          <w:p>
            <w:r>
              <w:t>'This control reflects organizational procedure/policy and is not applicable to component-level configuration.'</w:t>
            </w:r>
          </w:p>
          <w:p>
            <w:r>
              <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available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available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available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Red Hat Virtualization Host</w:t>
            </w:r>
          </w:p>
          <w:p>
            <w:r>
              <w:t>'A control response to SI-7 (1) is planned.'</w:t>
            </w:r>
          </w:p>
          <w:p>
            <w:r>
              <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available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Red Hat Virtualization Host</w:t>
            </w:r>
          </w:p>
          <w:p>
            <w:r>
              <w:t>'This control reflects organizational procedure/policy and is not applicable to component-level configuration.'</w:t>
            </w:r>
          </w:p>
          <w:p>
            <w:r>
              <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Red Hat Virtualization Host</w:t>
            </w:r>
          </w:p>
          <w:p>
            <w:r>
              <w:t>'This control reflects organizational procedure/policy and is not applicable to component-level configuration.'</w:t>
            </w:r>
          </w:p>
          <w:p>
            <w:r>
              <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Red Hat Virtualization Host</w:t>
            </w:r>
          </w:p>
          <w:p>
            <w:r>
              <w:t>'This control reflects organizational procedure/policy and is not applicable to component-level configuration.'</w:t>
            </w:r>
          </w:p>
          <w:p>
            <w:r>
              <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available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Red Hat Virtualization Host</w:t>
            </w:r>
          </w:p>
          <w:p>
            <w:r>
              <w:t>'A control response to SI-10 is planned.'</w:t>
            </w:r>
          </w:p>
          <w:p>
            <w:r>
              <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Red Hat Virtualization Host: No information available for component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available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Red Hat Virtualization Host</w:t>
            </w:r>
          </w:p>
          <w:p>
            <w:r>
              <w:t>'This control reflects organizational procedure/policy and is not applicable to component-level configuration.'</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Red Hat Virtualization Host: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Red Hat Virtualization Host</w:t>
            </w:r>
          </w:p>
          <w:p>
            <w:r>
              <w:t>'This control reflects organizational procedure/policy and is not applicable to component-level configuration.'</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